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2151" w14:textId="77777777" w:rsidR="00B02B3E" w:rsidRPr="00502D02" w:rsidRDefault="004C3AC8" w:rsidP="004E55E5">
      <w:pPr>
        <w:pStyle w:val="Title"/>
      </w:pPr>
      <w:r w:rsidRPr="00502D02">
        <w:t xml:space="preserve">Title </w:t>
      </w:r>
    </w:p>
    <w:p w14:paraId="036F0F40" w14:textId="77777777" w:rsidR="00B02B3E" w:rsidRDefault="004C3AC8" w:rsidP="00502D02">
      <w:pPr>
        <w:pStyle w:val="Subtitle"/>
      </w:pPr>
      <w:r>
        <w:t xml:space="preserve">Subtitle </w:t>
      </w:r>
    </w:p>
    <w:p w14:paraId="56A8B03D" w14:textId="77777777" w:rsidR="00B02B3E" w:rsidRPr="00A77F2D" w:rsidRDefault="004C3AC8" w:rsidP="00A77F2D">
      <w:pPr>
        <w:pStyle w:val="Author"/>
        <w:spacing w:after="720"/>
      </w:pPr>
      <w:r w:rsidRPr="00A77F2D">
        <w:t>Author</w:t>
      </w:r>
    </w:p>
    <w:p w14:paraId="207DF186" w14:textId="77777777" w:rsidR="00B02B3E" w:rsidRDefault="004C3AC8">
      <w:pPr>
        <w:pStyle w:val="Date"/>
      </w:pPr>
      <w:r>
        <w:t xml:space="preserve"> Date </w:t>
      </w:r>
    </w:p>
    <w:p w14:paraId="1AA76199" w14:textId="77777777" w:rsidR="00B02B3E" w:rsidRDefault="004C3AC8">
      <w:pPr>
        <w:pStyle w:val="Abstract"/>
      </w:pPr>
      <w:r>
        <w:t xml:space="preserve">Abstract </w:t>
      </w:r>
    </w:p>
    <w:p w14:paraId="2257DBBD" w14:textId="77777777" w:rsidR="00B02B3E" w:rsidRPr="00E252D8" w:rsidRDefault="004C3AC8" w:rsidP="001622E8">
      <w:pPr>
        <w:pStyle w:val="Heading1"/>
        <w:ind w:left="227" w:hanging="227"/>
      </w:pPr>
      <w:bookmarkStart w:id="0" w:name="heading-1"/>
      <w:r w:rsidRPr="00E252D8">
        <w:t>Heading 1</w:t>
      </w:r>
      <w:bookmarkEnd w:id="0"/>
    </w:p>
    <w:p w14:paraId="1F959B22" w14:textId="77777777" w:rsidR="00B02B3E" w:rsidRPr="001F178F" w:rsidRDefault="004C3AC8" w:rsidP="008C327E">
      <w:pPr>
        <w:pStyle w:val="Heading2"/>
        <w:ind w:left="227" w:hanging="227"/>
      </w:pPr>
      <w:bookmarkStart w:id="1" w:name="heading-2"/>
      <w:r w:rsidRPr="001F178F">
        <w:t>Heading 2</w:t>
      </w:r>
      <w:bookmarkEnd w:id="1"/>
    </w:p>
    <w:p w14:paraId="496D270A" w14:textId="77777777" w:rsidR="00B02B3E" w:rsidRDefault="004C3AC8" w:rsidP="008C327E">
      <w:pPr>
        <w:pStyle w:val="Heading3"/>
        <w:ind w:left="227" w:hanging="227"/>
      </w:pPr>
      <w:bookmarkStart w:id="2" w:name="heading-3"/>
      <w:r>
        <w:t>Heading 3</w:t>
      </w:r>
      <w:bookmarkEnd w:id="2"/>
    </w:p>
    <w:p w14:paraId="7B7F939B" w14:textId="77777777" w:rsidR="00B02B3E" w:rsidRDefault="004C3AC8" w:rsidP="008C327E">
      <w:pPr>
        <w:pStyle w:val="Heading4"/>
        <w:ind w:left="227" w:hanging="227"/>
      </w:pPr>
      <w:bookmarkStart w:id="3" w:name="heading-4"/>
      <w:r>
        <w:t>Heading 4</w:t>
      </w:r>
      <w:bookmarkEnd w:id="3"/>
    </w:p>
    <w:p w14:paraId="684E8D81" w14:textId="77777777" w:rsidR="00B02B3E" w:rsidRDefault="004C3AC8" w:rsidP="00796EC0">
      <w:pPr>
        <w:pStyle w:val="Heading5"/>
        <w:ind w:left="227" w:hanging="227"/>
      </w:pPr>
      <w:bookmarkStart w:id="4" w:name="heading-5"/>
      <w:r>
        <w:t>Heading 5</w:t>
      </w:r>
      <w:bookmarkEnd w:id="4"/>
    </w:p>
    <w:p w14:paraId="289772CB" w14:textId="77777777" w:rsidR="00B02B3E" w:rsidRPr="004E55E5" w:rsidRDefault="004C3AC8" w:rsidP="004E55E5">
      <w:pPr>
        <w:pStyle w:val="Heading7"/>
      </w:pPr>
      <w:bookmarkStart w:id="5" w:name="heading-6"/>
      <w:r w:rsidRPr="004E55E5">
        <w:t>Heading 6</w:t>
      </w:r>
      <w:bookmarkEnd w:id="5"/>
    </w:p>
    <w:p w14:paraId="551BA2EC" w14:textId="77777777" w:rsidR="00B02B3E" w:rsidRPr="00866BBA" w:rsidRDefault="004C3AC8" w:rsidP="004E55E5">
      <w:pPr>
        <w:pStyle w:val="Heading7"/>
      </w:pPr>
      <w:bookmarkStart w:id="6" w:name="heading-7"/>
      <w:r w:rsidRPr="00866BBA">
        <w:t>Heading 7</w:t>
      </w:r>
      <w:bookmarkEnd w:id="6"/>
    </w:p>
    <w:p w14:paraId="20461506" w14:textId="77777777" w:rsidR="00B02B3E" w:rsidRPr="00F2544F" w:rsidRDefault="004C3AC8" w:rsidP="00E252D8">
      <w:pPr>
        <w:pStyle w:val="Heading8"/>
        <w:ind w:left="227" w:hanging="227"/>
      </w:pPr>
      <w:bookmarkStart w:id="7" w:name="heading-8"/>
      <w:r w:rsidRPr="00F2544F">
        <w:t>Heading 8</w:t>
      </w:r>
      <w:bookmarkEnd w:id="7"/>
    </w:p>
    <w:p w14:paraId="3BA14020" w14:textId="77777777" w:rsidR="00B02B3E" w:rsidRPr="00E44E29" w:rsidRDefault="004C3AC8" w:rsidP="00E252D8">
      <w:pPr>
        <w:pStyle w:val="Heading9"/>
        <w:ind w:left="227" w:hanging="227"/>
      </w:pPr>
      <w:bookmarkStart w:id="8" w:name="heading-9"/>
      <w:r w:rsidRPr="00E44E29">
        <w:t>Heading 9</w:t>
      </w:r>
      <w:bookmarkEnd w:id="8"/>
    </w:p>
    <w:p w14:paraId="3425E743" w14:textId="77777777" w:rsidR="00B02B3E" w:rsidRDefault="004C3AC8" w:rsidP="00763F1D">
      <w:pPr>
        <w:pStyle w:val="FirstParagraph"/>
        <w:ind w:firstLine="212"/>
      </w:pPr>
      <w:r>
        <w:t xml:space="preserve">First Paragraph. </w:t>
      </w:r>
    </w:p>
    <w:p w14:paraId="2D25D4CD" w14:textId="77777777" w:rsidR="0049637C" w:rsidRDefault="0049637C" w:rsidP="00562964">
      <w:pPr>
        <w:pStyle w:val="Compact"/>
        <w:ind w:firstLine="210"/>
      </w:pPr>
      <w:r>
        <w:t xml:space="preserve">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F617FB0" w14:textId="77777777" w:rsidR="00580F7F" w:rsidRDefault="00580F7F" w:rsidP="00DF324D">
      <w:pPr>
        <w:pStyle w:val="BodyText"/>
        <w:ind w:firstLine="212"/>
        <w:rPr>
          <w:lang w:eastAsia="ja-JP"/>
        </w:rPr>
      </w:pPr>
      <w:r>
        <w:rPr>
          <w:rFonts w:hint="eastAsia"/>
          <w:lang w:eastAsia="ja-JP"/>
        </w:rPr>
        <w:t>本文</w:t>
      </w:r>
    </w:p>
    <w:p w14:paraId="7A6C33CA" w14:textId="77777777" w:rsidR="00580F7F" w:rsidRDefault="00580F7F" w:rsidP="00DF324D">
      <w:pPr>
        <w:pStyle w:val="BodyText"/>
        <w:ind w:firstLine="212"/>
        <w:rPr>
          <w:lang w:eastAsia="ja-JP"/>
        </w:rPr>
      </w:pPr>
      <w:r>
        <w:rPr>
          <w:rFonts w:hint="eastAsia"/>
          <w:lang w:eastAsia="ja-JP"/>
        </w:rPr>
        <w:t>本文</w:t>
      </w:r>
    </w:p>
    <w:p w14:paraId="240BB6B5" w14:textId="77777777" w:rsidR="00703E56" w:rsidRPr="00703E56" w:rsidRDefault="004C3AC8" w:rsidP="0049637C">
      <w:pPr>
        <w:pStyle w:val="BlockText"/>
        <w:ind w:firstLine="210"/>
      </w:pPr>
      <w:r>
        <w:t xml:space="preserve">Block Text. </w:t>
      </w:r>
    </w:p>
    <w:p w14:paraId="706D0E00" w14:textId="77777777" w:rsidR="00B02B3E" w:rsidRDefault="004C3AC8">
      <w:pPr>
        <w:pStyle w:val="TableCaption"/>
        <w:spacing w:before="360"/>
      </w:pPr>
      <w:r>
        <w:t xml:space="preserve">Table caption. </w:t>
      </w:r>
    </w:p>
    <w:tbl>
      <w:tblPr>
        <w:tblStyle w:val="Table"/>
        <w:tblW w:w="1142" w:type="pct"/>
        <w:tblLook w:val="04A0" w:firstRow="1" w:lastRow="0" w:firstColumn="1" w:lastColumn="0" w:noHBand="0" w:noVBand="1"/>
      </w:tblPr>
      <w:tblGrid>
        <w:gridCol w:w="969"/>
        <w:gridCol w:w="970"/>
      </w:tblGrid>
      <w:tr w:rsidR="00B02B3E" w14:paraId="2EE3175C" w14:textId="77777777" w:rsidTr="00556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22BF0472" w14:textId="77777777" w:rsidR="00B02B3E" w:rsidRDefault="004C3AC8" w:rsidP="00A74182">
            <w:pPr>
              <w:pStyle w:val="Compact"/>
            </w:pPr>
            <w:r>
              <w:t>Table</w:t>
            </w:r>
          </w:p>
        </w:tc>
        <w:tc>
          <w:tcPr>
            <w:tcW w:w="2500" w:type="pct"/>
          </w:tcPr>
          <w:p w14:paraId="151A595E" w14:textId="77777777" w:rsidR="00B02B3E" w:rsidRDefault="004C3AC8" w:rsidP="00A74182">
            <w:pPr>
              <w:pStyle w:val="Compact"/>
            </w:pPr>
            <w:r>
              <w:t>Table</w:t>
            </w:r>
          </w:p>
        </w:tc>
      </w:tr>
      <w:tr w:rsidR="00B02B3E" w14:paraId="2E7F710F" w14:textId="77777777" w:rsidTr="0055622E">
        <w:tc>
          <w:tcPr>
            <w:tcW w:w="2500" w:type="pct"/>
          </w:tcPr>
          <w:p w14:paraId="5903DE57" w14:textId="77777777" w:rsidR="00B02B3E" w:rsidRDefault="004C3AC8" w:rsidP="00A74182">
            <w:pPr>
              <w:pStyle w:val="Compact"/>
            </w:pPr>
            <w:r>
              <w:t xml:space="preserve"> 1 </w:t>
            </w:r>
          </w:p>
        </w:tc>
        <w:tc>
          <w:tcPr>
            <w:tcW w:w="2500" w:type="pct"/>
          </w:tcPr>
          <w:p w14:paraId="0475991C" w14:textId="77777777" w:rsidR="00B02B3E" w:rsidRDefault="004C3AC8" w:rsidP="00A74182">
            <w:pPr>
              <w:pStyle w:val="Compact"/>
            </w:pPr>
            <w:r>
              <w:t xml:space="preserve"> 2 </w:t>
            </w:r>
          </w:p>
        </w:tc>
      </w:tr>
    </w:tbl>
    <w:p w14:paraId="6A211487" w14:textId="77777777" w:rsidR="00DF324D" w:rsidRDefault="00DF324D" w:rsidP="00DF324D">
      <w:pPr>
        <w:pStyle w:val="BodyText"/>
        <w:ind w:firstLine="212"/>
      </w:pPr>
    </w:p>
    <w:p w14:paraId="121D7535" w14:textId="77777777" w:rsidR="00DF324D" w:rsidRDefault="00DF324D" w:rsidP="00DF324D">
      <w:pPr>
        <w:pStyle w:val="BodyText"/>
        <w:ind w:firstLine="212"/>
      </w:pPr>
    </w:p>
    <w:p w14:paraId="0F2636E4" w14:textId="77777777" w:rsidR="00DF324D" w:rsidRDefault="00DF324D" w:rsidP="00DF324D">
      <w:pPr>
        <w:pStyle w:val="BodyText"/>
        <w:ind w:firstLine="212"/>
      </w:pPr>
    </w:p>
    <w:p w14:paraId="48148AFD" w14:textId="77777777" w:rsidR="00DF324D" w:rsidRDefault="00DF324D" w:rsidP="00DF324D">
      <w:pPr>
        <w:pStyle w:val="BodyText"/>
        <w:ind w:firstLine="212"/>
      </w:pPr>
    </w:p>
    <w:p w14:paraId="5724F4A9" w14:textId="77777777" w:rsidR="00B02B3E" w:rsidRDefault="00DF324D" w:rsidP="00E03F77">
      <w:pPr>
        <w:pStyle w:val="CaptionedFigure"/>
      </w:pPr>
      <w:r w:rsidRPr="00E03F77">
        <w:rPr>
          <w:noProof/>
        </w:rPr>
        <w:lastRenderedPageBreak/>
        <w:drawing>
          <wp:inline distT="0" distB="0" distL="0" distR="0" wp14:anchorId="32FAD6BC" wp14:editId="5C0CB1DA">
            <wp:extent cx="2857500" cy="9525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CEB0" w14:textId="77777777" w:rsidR="00C71429" w:rsidRPr="00077913" w:rsidRDefault="00C71429" w:rsidP="008C4632">
      <w:pPr>
        <w:pStyle w:val="ImageCaption"/>
      </w:pPr>
      <w:r w:rsidRPr="00077913">
        <w:t>Image Caption</w:t>
      </w:r>
    </w:p>
    <w:p w14:paraId="626800DD" w14:textId="77777777" w:rsidR="00B02B3E" w:rsidRDefault="004C3AC8">
      <w:pPr>
        <w:pStyle w:val="DefinitionTerm"/>
      </w:pPr>
      <w:r>
        <w:t xml:space="preserve"> </w:t>
      </w:r>
      <w:bookmarkStart w:id="9" w:name="OLE_LINK1"/>
      <w:bookmarkStart w:id="10" w:name="OLE_LINK2"/>
      <w:proofErr w:type="spellStart"/>
      <w:r>
        <w:t>DefinitionTerm</w:t>
      </w:r>
      <w:bookmarkEnd w:id="9"/>
      <w:bookmarkEnd w:id="10"/>
      <w:proofErr w:type="spellEnd"/>
      <w:r>
        <w:t xml:space="preserve"> </w:t>
      </w:r>
    </w:p>
    <w:p w14:paraId="4AF610B3" w14:textId="77777777" w:rsidR="00B02B3E" w:rsidRDefault="004C3AC8">
      <w:pPr>
        <w:pStyle w:val="Definition"/>
      </w:pPr>
      <w:r>
        <w:t xml:space="preserve"> Definition </w:t>
      </w:r>
    </w:p>
    <w:p w14:paraId="5CEB8AE0" w14:textId="77777777" w:rsidR="00B02B3E" w:rsidRDefault="004C3AC8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7327832" w14:textId="12317278" w:rsidR="00EF4904" w:rsidRDefault="004C3AC8" w:rsidP="00EF4904">
      <w:pPr>
        <w:pStyle w:val="Definition"/>
      </w:pPr>
      <w:r>
        <w:t xml:space="preserve"> Definition</w:t>
      </w:r>
    </w:p>
    <w:sectPr w:rsidR="00EF4904" w:rsidSect="00FC1F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40"/>
      <w:pgMar w:top="1985" w:right="1701" w:bottom="1701" w:left="1701" w:header="1134" w:footer="1134" w:gutter="0"/>
      <w:cols w:space="720"/>
      <w:docGrid w:type="linesAndChars" w:linePitch="360" w:charSpace="5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05F72" w14:textId="77777777" w:rsidR="00761155" w:rsidRDefault="00761155">
      <w:pPr>
        <w:spacing w:after="0"/>
      </w:pPr>
      <w:r>
        <w:separator/>
      </w:r>
    </w:p>
  </w:endnote>
  <w:endnote w:type="continuationSeparator" w:id="0">
    <w:p w14:paraId="41328435" w14:textId="77777777" w:rsidR="00761155" w:rsidRDefault="007611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MS Mincho"/>
    <w:panose1 w:val="020B0604020202020204"/>
    <w:charset w:val="8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見出しのフォント - コンプ">
    <w:altName w:val="MS Mincho"/>
    <w:panose1 w:val="020B0604020202020204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439C" w14:textId="77777777" w:rsidR="000D3796" w:rsidRDefault="000D37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7546" w14:textId="77777777" w:rsidR="000D3796" w:rsidRDefault="000D37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F633" w14:textId="77777777" w:rsidR="000D3796" w:rsidRDefault="000D3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8E4BF" w14:textId="77777777" w:rsidR="00761155" w:rsidRDefault="00761155">
      <w:r>
        <w:separator/>
      </w:r>
    </w:p>
  </w:footnote>
  <w:footnote w:type="continuationSeparator" w:id="0">
    <w:p w14:paraId="7AD2D7E0" w14:textId="77777777" w:rsidR="00761155" w:rsidRDefault="00761155">
      <w:r>
        <w:continuationSeparator/>
      </w:r>
    </w:p>
  </w:footnote>
  <w:footnote w:id="1">
    <w:p w14:paraId="7B95788D" w14:textId="77777777" w:rsidR="0049637C" w:rsidRDefault="0049637C" w:rsidP="00077913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9984143"/>
      <w:docPartObj>
        <w:docPartGallery w:val="Page Numbers (Top of Page)"/>
        <w:docPartUnique/>
      </w:docPartObj>
    </w:sdtPr>
    <w:sdtContent>
      <w:p w14:paraId="43ECB132" w14:textId="1143E0F8" w:rsidR="004D5DAD" w:rsidRDefault="004D5DAD" w:rsidP="009A167E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25C0BA3" w14:textId="41A3387E" w:rsidR="004D5DAD" w:rsidRPr="005610BF" w:rsidRDefault="004D5DAD" w:rsidP="004D5DAD">
    <w:pPr>
      <w:pStyle w:val="Header"/>
      <w:tabs>
        <w:tab w:val="clear" w:pos="8504"/>
        <w:tab w:val="right" w:pos="8460"/>
      </w:tabs>
      <w:ind w:right="44" w:firstLine="210"/>
      <w:rPr>
        <w:rFonts w:ascii="Times New Roman" w:hAnsi="Times New Roman"/>
        <w:sz w:val="18"/>
        <w:szCs w:val="18"/>
        <w:lang w:eastAsia="zh-CN"/>
      </w:rPr>
    </w:pPr>
    <w:r>
      <w:tab/>
    </w:r>
    <w:r w:rsidRPr="002F1AC3">
      <w:rPr>
        <w:rFonts w:hint="eastAsia"/>
        <w:sz w:val="18"/>
        <w:szCs w:val="18"/>
        <w:lang w:eastAsia="zh-TW"/>
      </w:rPr>
      <w:t>共愛学園前橋国際大学論集</w:t>
    </w:r>
    <w:r>
      <w:rPr>
        <w:lang w:eastAsia="zh-TW"/>
      </w:rPr>
      <w:tab/>
    </w:r>
    <w:r>
      <w:rPr>
        <w:rFonts w:ascii="Times New Roman" w:hAnsi="Times New Roman"/>
        <w:sz w:val="18"/>
        <w:szCs w:val="18"/>
        <w:lang w:eastAsia="zh-TW"/>
      </w:rPr>
      <w:t>No.</w:t>
    </w:r>
    <w:r>
      <w:rPr>
        <w:rFonts w:ascii="Times New Roman" w:hAnsi="Times New Roman" w:hint="eastAsia"/>
        <w:sz w:val="18"/>
        <w:szCs w:val="18"/>
      </w:rPr>
      <w:t>2</w:t>
    </w:r>
    <w:r>
      <w:rPr>
        <w:rFonts w:ascii="Times New Roman" w:hAnsi="Times New Roman"/>
        <w:sz w:val="18"/>
        <w:szCs w:val="18"/>
      </w:rPr>
      <w:t>3</w:t>
    </w:r>
  </w:p>
  <w:p w14:paraId="12EC875B" w14:textId="77777777" w:rsidR="004D5DAD" w:rsidRDefault="004D5DAD" w:rsidP="004D5DAD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63644359"/>
      <w:docPartObj>
        <w:docPartGallery w:val="Page Numbers (Top of Page)"/>
        <w:docPartUnique/>
      </w:docPartObj>
    </w:sdtPr>
    <w:sdtContent>
      <w:p w14:paraId="741A4429" w14:textId="05A767D6" w:rsidR="004D5DAD" w:rsidRDefault="004D5DAD" w:rsidP="009A167E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E23682F" w14:textId="29B67339" w:rsidR="004D5DAD" w:rsidRPr="002F1AC3" w:rsidRDefault="000D3796" w:rsidP="004D5DAD">
    <w:pPr>
      <w:pStyle w:val="Header"/>
      <w:ind w:right="360"/>
      <w:rPr>
        <w:sz w:val="18"/>
        <w:szCs w:val="18"/>
      </w:rPr>
    </w:pPr>
    <w:r>
      <w:rPr>
        <w:rFonts w:ascii="Times New Roman" w:hAnsi="Times New Roman"/>
        <w:sz w:val="18"/>
        <w:szCs w:val="18"/>
        <w:lang w:eastAsia="zh-TW"/>
      </w:rPr>
      <w:t>Jan</w:t>
    </w:r>
    <w:r w:rsidR="004D5DAD">
      <w:rPr>
        <w:rFonts w:ascii="Times New Roman" w:hAnsi="Times New Roman"/>
        <w:sz w:val="18"/>
        <w:szCs w:val="18"/>
        <w:lang w:eastAsia="zh-TW"/>
      </w:rPr>
      <w:t>.</w:t>
    </w:r>
    <w:r w:rsidR="004D5DAD">
      <w:rPr>
        <w:rFonts w:ascii="Times New Roman" w:hAnsi="Times New Roman" w:hint="eastAsia"/>
        <w:sz w:val="18"/>
        <w:szCs w:val="18"/>
      </w:rPr>
      <w:t xml:space="preserve"> </w:t>
    </w:r>
    <w:r w:rsidR="005B16FD">
      <w:rPr>
        <w:rFonts w:ascii="Times New Roman" w:hAnsi="Times New Roman" w:hint="eastAsia"/>
        <w:sz w:val="18"/>
        <w:szCs w:val="18"/>
        <w:lang w:eastAsia="ja-JP"/>
      </w:rPr>
      <w:t>202</w:t>
    </w:r>
    <w:r>
      <w:rPr>
        <w:rFonts w:ascii="Times New Roman" w:hAnsi="Times New Roman"/>
        <w:sz w:val="18"/>
        <w:szCs w:val="18"/>
        <w:lang w:eastAsia="ja-JP"/>
      </w:rPr>
      <w:t>6</w:t>
    </w:r>
    <w:r w:rsidR="004D5DAD" w:rsidRPr="002F1AC3">
      <w:rPr>
        <w:sz w:val="18"/>
        <w:szCs w:val="18"/>
        <w:lang w:eastAsia="zh-TW"/>
      </w:rPr>
      <w:tab/>
    </w:r>
    <w:proofErr w:type="spellStart"/>
    <w:r w:rsidR="004D5DAD">
      <w:rPr>
        <w:rFonts w:hint="eastAsia"/>
        <w:sz w:val="18"/>
        <w:szCs w:val="18"/>
      </w:rPr>
      <w:t>表題</w:t>
    </w:r>
    <w:proofErr w:type="spellEnd"/>
  </w:p>
  <w:p w14:paraId="144CEE9D" w14:textId="77777777" w:rsidR="004D5DAD" w:rsidRDefault="004D5D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0C64" w14:textId="77777777" w:rsidR="000D3796" w:rsidRDefault="000D3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02D342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411ADE82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AD866BB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206ED94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006811B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BFC999E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9A6E280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E0A0756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53CF7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A99E9804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1"/>
    <w:multiLevelType w:val="multilevel"/>
    <w:tmpl w:val="83502372"/>
    <w:numStyleLink w:val="1"/>
  </w:abstractNum>
  <w:abstractNum w:abstractNumId="11" w15:restartNumberingAfterBreak="0">
    <w:nsid w:val="0A65715A"/>
    <w:multiLevelType w:val="hybridMultilevel"/>
    <w:tmpl w:val="C8B0880A"/>
    <w:lvl w:ilvl="0" w:tplc="FBCC8696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BE46EA9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13" w15:restartNumberingAfterBreak="0">
    <w:nsid w:val="0D0400E9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14" w15:restartNumberingAfterBreak="0">
    <w:nsid w:val="170CD2DE"/>
    <w:multiLevelType w:val="multilevel"/>
    <w:tmpl w:val="995269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9A17475"/>
    <w:multiLevelType w:val="multilevel"/>
    <w:tmpl w:val="83502372"/>
    <w:styleLink w:val="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40F08F9"/>
    <w:multiLevelType w:val="hybridMultilevel"/>
    <w:tmpl w:val="E5860C7E"/>
    <w:lvl w:ilvl="0" w:tplc="FBCC8696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485DC8"/>
    <w:multiLevelType w:val="multilevel"/>
    <w:tmpl w:val="4F06179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390C3D3C"/>
    <w:multiLevelType w:val="multilevel"/>
    <w:tmpl w:val="E5860C7E"/>
    <w:styleLink w:val="2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8CD35E7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20" w15:restartNumberingAfterBreak="0">
    <w:nsid w:val="49C01FE7"/>
    <w:multiLevelType w:val="multilevel"/>
    <w:tmpl w:val="E5860C7E"/>
    <w:styleLink w:val="3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EA37E03"/>
    <w:multiLevelType w:val="hybridMultilevel"/>
    <w:tmpl w:val="8AAA28D2"/>
    <w:lvl w:ilvl="0" w:tplc="8D0817EC">
      <w:start w:val="1"/>
      <w:numFmt w:val="bullet"/>
      <w:lvlText w:val="•"/>
      <w:lvlJc w:val="left"/>
      <w:pPr>
        <w:ind w:left="227" w:hanging="22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6347387">
    <w:abstractNumId w:val="14"/>
  </w:num>
  <w:num w:numId="2" w16cid:durableId="356540005">
    <w:abstractNumId w:val="0"/>
  </w:num>
  <w:num w:numId="3" w16cid:durableId="1093429837">
    <w:abstractNumId w:val="1"/>
  </w:num>
  <w:num w:numId="4" w16cid:durableId="725418725">
    <w:abstractNumId w:val="2"/>
  </w:num>
  <w:num w:numId="5" w16cid:durableId="1903561753">
    <w:abstractNumId w:val="3"/>
  </w:num>
  <w:num w:numId="6" w16cid:durableId="112678880">
    <w:abstractNumId w:val="8"/>
  </w:num>
  <w:num w:numId="7" w16cid:durableId="435254189">
    <w:abstractNumId w:val="4"/>
  </w:num>
  <w:num w:numId="8" w16cid:durableId="1921600024">
    <w:abstractNumId w:val="5"/>
  </w:num>
  <w:num w:numId="9" w16cid:durableId="595597849">
    <w:abstractNumId w:val="6"/>
  </w:num>
  <w:num w:numId="10" w16cid:durableId="74207040">
    <w:abstractNumId w:val="7"/>
  </w:num>
  <w:num w:numId="11" w16cid:durableId="733162611">
    <w:abstractNumId w:val="9"/>
  </w:num>
  <w:num w:numId="12" w16cid:durableId="7758689">
    <w:abstractNumId w:val="10"/>
    <w:lvlOverride w:ilvl="0">
      <w:lvl w:ilvl="0">
        <w:numFmt w:val="bullet"/>
        <w:lvlText w:val="•"/>
        <w:lvlJc w:val="left"/>
        <w:pPr>
          <w:ind w:left="720" w:hanging="480"/>
        </w:pPr>
      </w:lvl>
    </w:lvlOverride>
  </w:num>
  <w:num w:numId="13" w16cid:durableId="153617289">
    <w:abstractNumId w:val="19"/>
  </w:num>
  <w:num w:numId="14" w16cid:durableId="750198052">
    <w:abstractNumId w:val="17"/>
  </w:num>
  <w:num w:numId="15" w16cid:durableId="595748615">
    <w:abstractNumId w:val="12"/>
  </w:num>
  <w:num w:numId="16" w16cid:durableId="1340231227">
    <w:abstractNumId w:val="13"/>
  </w:num>
  <w:num w:numId="17" w16cid:durableId="701439832">
    <w:abstractNumId w:val="15"/>
  </w:num>
  <w:num w:numId="18" w16cid:durableId="867766167">
    <w:abstractNumId w:val="16"/>
  </w:num>
  <w:num w:numId="19" w16cid:durableId="1930460027">
    <w:abstractNumId w:val="18"/>
  </w:num>
  <w:num w:numId="20" w16cid:durableId="1145393865">
    <w:abstractNumId w:val="20"/>
  </w:num>
  <w:num w:numId="21" w16cid:durableId="939675905">
    <w:abstractNumId w:val="21"/>
  </w:num>
  <w:num w:numId="22" w16cid:durableId="219293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bordersDoNotSurroundHeader/>
  <w:bordersDoNotSurroundFooter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0"/>
  <w:evenAndOddHeaders/>
  <w:drawingGridHorizontalSpacing w:val="106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8F"/>
    <w:rsid w:val="0000062C"/>
    <w:rsid w:val="0000244B"/>
    <w:rsid w:val="00012331"/>
    <w:rsid w:val="000130B8"/>
    <w:rsid w:val="00027B15"/>
    <w:rsid w:val="00041FE3"/>
    <w:rsid w:val="00045AA3"/>
    <w:rsid w:val="00053335"/>
    <w:rsid w:val="00077913"/>
    <w:rsid w:val="00097D4E"/>
    <w:rsid w:val="000B426E"/>
    <w:rsid w:val="000D3796"/>
    <w:rsid w:val="000E4CC8"/>
    <w:rsid w:val="001131E5"/>
    <w:rsid w:val="00115CD6"/>
    <w:rsid w:val="00121DAA"/>
    <w:rsid w:val="00122586"/>
    <w:rsid w:val="001245E1"/>
    <w:rsid w:val="001622E8"/>
    <w:rsid w:val="001913D3"/>
    <w:rsid w:val="001A0F82"/>
    <w:rsid w:val="001B1586"/>
    <w:rsid w:val="001D3017"/>
    <w:rsid w:val="001D7BE5"/>
    <w:rsid w:val="001F02C4"/>
    <w:rsid w:val="001F178F"/>
    <w:rsid w:val="00207A62"/>
    <w:rsid w:val="0021298F"/>
    <w:rsid w:val="00281AC0"/>
    <w:rsid w:val="00336063"/>
    <w:rsid w:val="0035545E"/>
    <w:rsid w:val="00377DD1"/>
    <w:rsid w:val="003877C4"/>
    <w:rsid w:val="003A1A08"/>
    <w:rsid w:val="003D7A50"/>
    <w:rsid w:val="0040625F"/>
    <w:rsid w:val="00443B24"/>
    <w:rsid w:val="004470DF"/>
    <w:rsid w:val="00495F6C"/>
    <w:rsid w:val="0049637C"/>
    <w:rsid w:val="004C3AC8"/>
    <w:rsid w:val="004D5DAD"/>
    <w:rsid w:val="004E55E5"/>
    <w:rsid w:val="004F7498"/>
    <w:rsid w:val="00502D02"/>
    <w:rsid w:val="005208A9"/>
    <w:rsid w:val="00551199"/>
    <w:rsid w:val="00555C52"/>
    <w:rsid w:val="0055622E"/>
    <w:rsid w:val="00562964"/>
    <w:rsid w:val="00580F7F"/>
    <w:rsid w:val="005A3AA0"/>
    <w:rsid w:val="005B16FD"/>
    <w:rsid w:val="005D703F"/>
    <w:rsid w:val="005F3E4B"/>
    <w:rsid w:val="005F64B3"/>
    <w:rsid w:val="00666E59"/>
    <w:rsid w:val="006813FB"/>
    <w:rsid w:val="006F26B7"/>
    <w:rsid w:val="00703E56"/>
    <w:rsid w:val="007555C3"/>
    <w:rsid w:val="00761155"/>
    <w:rsid w:val="00763F1D"/>
    <w:rsid w:val="0079285D"/>
    <w:rsid w:val="00796EC0"/>
    <w:rsid w:val="007A54F3"/>
    <w:rsid w:val="007A76C2"/>
    <w:rsid w:val="007E4CC5"/>
    <w:rsid w:val="008258E2"/>
    <w:rsid w:val="00866BBA"/>
    <w:rsid w:val="008B1EF1"/>
    <w:rsid w:val="008B239D"/>
    <w:rsid w:val="008B2E1D"/>
    <w:rsid w:val="008C327E"/>
    <w:rsid w:val="008C4632"/>
    <w:rsid w:val="008F39C9"/>
    <w:rsid w:val="009039A4"/>
    <w:rsid w:val="009724F7"/>
    <w:rsid w:val="0098041E"/>
    <w:rsid w:val="00A53B79"/>
    <w:rsid w:val="00A74182"/>
    <w:rsid w:val="00A77F2D"/>
    <w:rsid w:val="00AA26C3"/>
    <w:rsid w:val="00AA3DCF"/>
    <w:rsid w:val="00AE2FC2"/>
    <w:rsid w:val="00AF6275"/>
    <w:rsid w:val="00B02B3E"/>
    <w:rsid w:val="00B46ADA"/>
    <w:rsid w:val="00B548CB"/>
    <w:rsid w:val="00BC14F5"/>
    <w:rsid w:val="00BD3B44"/>
    <w:rsid w:val="00BD3E0C"/>
    <w:rsid w:val="00BE07C5"/>
    <w:rsid w:val="00BE3AB7"/>
    <w:rsid w:val="00C53FA0"/>
    <w:rsid w:val="00C71429"/>
    <w:rsid w:val="00C94071"/>
    <w:rsid w:val="00C96EA3"/>
    <w:rsid w:val="00CB1C7A"/>
    <w:rsid w:val="00CD7F66"/>
    <w:rsid w:val="00D030E0"/>
    <w:rsid w:val="00D04246"/>
    <w:rsid w:val="00D11F15"/>
    <w:rsid w:val="00D2485E"/>
    <w:rsid w:val="00D92E89"/>
    <w:rsid w:val="00DC4586"/>
    <w:rsid w:val="00DD62F8"/>
    <w:rsid w:val="00DF324D"/>
    <w:rsid w:val="00DF6930"/>
    <w:rsid w:val="00E03F77"/>
    <w:rsid w:val="00E072AA"/>
    <w:rsid w:val="00E16E0A"/>
    <w:rsid w:val="00E252D8"/>
    <w:rsid w:val="00E274D3"/>
    <w:rsid w:val="00E31ECF"/>
    <w:rsid w:val="00E36AC8"/>
    <w:rsid w:val="00E44E29"/>
    <w:rsid w:val="00E50C2F"/>
    <w:rsid w:val="00E81055"/>
    <w:rsid w:val="00EE4317"/>
    <w:rsid w:val="00EF4904"/>
    <w:rsid w:val="00F2544F"/>
    <w:rsid w:val="00F30447"/>
    <w:rsid w:val="00F4517A"/>
    <w:rsid w:val="00F942D3"/>
    <w:rsid w:val="00FC1FCA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509394"/>
  <w15:docId w15:val="{C3DB538D-31E1-4C1F-989D-7097B54A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30B8"/>
    <w:pPr>
      <w:jc w:val="both"/>
    </w:pPr>
    <w:rPr>
      <w:rFonts w:cs="Times New Roman (本文のフォント - コンプレ"/>
      <w:kern w:val="2"/>
      <w:sz w:val="21"/>
    </w:rPr>
  </w:style>
  <w:style w:type="paragraph" w:styleId="Heading1">
    <w:name w:val="heading 1"/>
    <w:basedOn w:val="Normal"/>
    <w:next w:val="BodyText"/>
    <w:uiPriority w:val="9"/>
    <w:qFormat/>
    <w:rsid w:val="008C327E"/>
    <w:pPr>
      <w:keepNext/>
      <w:keepLines/>
      <w:spacing w:after="0"/>
      <w:ind w:left="221" w:hangingChars="100" w:hanging="221"/>
      <w:outlineLvl w:val="0"/>
    </w:pPr>
    <w:rPr>
      <w:rFonts w:ascii="MS Gothic" w:eastAsia="MS Gothic" w:hAnsi="Times New Roman" w:cs="Times New Roman (見出しのフォント - コンプ"/>
      <w:b/>
      <w:bCs/>
      <w:sz w:val="22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8C327E"/>
    <w:pPr>
      <w:outlineLvl w:val="1"/>
    </w:pPr>
  </w:style>
  <w:style w:type="paragraph" w:styleId="Heading3">
    <w:name w:val="heading 3"/>
    <w:basedOn w:val="Heading2"/>
    <w:next w:val="BodyText"/>
    <w:uiPriority w:val="9"/>
    <w:unhideWhenUsed/>
    <w:qFormat/>
    <w:rsid w:val="008C327E"/>
    <w:pPr>
      <w:outlineLvl w:val="2"/>
    </w:pPr>
  </w:style>
  <w:style w:type="paragraph" w:styleId="Heading4">
    <w:name w:val="heading 4"/>
    <w:basedOn w:val="Heading3"/>
    <w:next w:val="BodyText"/>
    <w:uiPriority w:val="9"/>
    <w:unhideWhenUsed/>
    <w:qFormat/>
    <w:rsid w:val="008C327E"/>
    <w:pPr>
      <w:outlineLvl w:val="3"/>
    </w:pPr>
  </w:style>
  <w:style w:type="paragraph" w:styleId="Heading5">
    <w:name w:val="heading 5"/>
    <w:basedOn w:val="Heading4"/>
    <w:next w:val="BodyText"/>
    <w:uiPriority w:val="9"/>
    <w:unhideWhenUsed/>
    <w:qFormat/>
    <w:rsid w:val="008C327E"/>
    <w:pPr>
      <w:outlineLvl w:val="4"/>
    </w:pPr>
  </w:style>
  <w:style w:type="paragraph" w:styleId="Heading6">
    <w:name w:val="heading 6"/>
    <w:basedOn w:val="Heading5"/>
    <w:next w:val="BodyText"/>
    <w:uiPriority w:val="9"/>
    <w:unhideWhenUsed/>
    <w:qFormat/>
    <w:rsid w:val="008C327E"/>
    <w:pPr>
      <w:outlineLvl w:val="5"/>
    </w:pPr>
  </w:style>
  <w:style w:type="paragraph" w:styleId="Heading7">
    <w:name w:val="heading 7"/>
    <w:basedOn w:val="Heading6"/>
    <w:next w:val="BodyText"/>
    <w:uiPriority w:val="9"/>
    <w:unhideWhenUsed/>
    <w:qFormat/>
    <w:rsid w:val="004E55E5"/>
    <w:pPr>
      <w:ind w:left="227" w:hanging="227"/>
      <w:outlineLvl w:val="6"/>
    </w:pPr>
  </w:style>
  <w:style w:type="paragraph" w:styleId="Heading8">
    <w:name w:val="heading 8"/>
    <w:basedOn w:val="Heading1"/>
    <w:next w:val="BodyText"/>
    <w:uiPriority w:val="9"/>
    <w:unhideWhenUsed/>
    <w:qFormat/>
    <w:rsid w:val="00E252D8"/>
    <w:pPr>
      <w:outlineLvl w:val="7"/>
    </w:pPr>
  </w:style>
  <w:style w:type="paragraph" w:styleId="Heading9">
    <w:name w:val="heading 9"/>
    <w:basedOn w:val="Heading8"/>
    <w:next w:val="BodyText"/>
    <w:uiPriority w:val="9"/>
    <w:unhideWhenUsed/>
    <w:qFormat/>
    <w:rsid w:val="00F2544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4517A"/>
    <w:pPr>
      <w:spacing w:after="0"/>
      <w:ind w:firstLineChars="100" w:firstLine="100"/>
    </w:pPr>
  </w:style>
  <w:style w:type="paragraph" w:customStyle="1" w:styleId="FirstParagraph">
    <w:name w:val="First Paragraph"/>
    <w:basedOn w:val="BodyText"/>
    <w:next w:val="BodyText"/>
    <w:qFormat/>
    <w:rsid w:val="00FF3956"/>
  </w:style>
  <w:style w:type="paragraph" w:customStyle="1" w:styleId="Compact">
    <w:name w:val="Compact"/>
    <w:basedOn w:val="BodyText"/>
    <w:qFormat/>
    <w:rsid w:val="00DF6930"/>
    <w:pPr>
      <w:spacing w:before="36" w:after="36"/>
      <w:ind w:firstLineChars="0" w:firstLine="0"/>
    </w:pPr>
    <w:rPr>
      <w:rFonts w:ascii="Times New Roman" w:hAnsi="Times New Roman"/>
    </w:rPr>
  </w:style>
  <w:style w:type="paragraph" w:styleId="Title">
    <w:name w:val="Title"/>
    <w:basedOn w:val="Normal"/>
    <w:next w:val="BodyText"/>
    <w:qFormat/>
    <w:rsid w:val="00502D02"/>
    <w:pPr>
      <w:keepNext/>
      <w:keepLines/>
      <w:spacing w:after="0"/>
      <w:jc w:val="center"/>
    </w:pPr>
    <w:rPr>
      <w:rFonts w:ascii="Times New Roman" w:eastAsiaTheme="majorEastAsia" w:hAnsi="Times New Roman" w:cstheme="majorBidi"/>
      <w:b/>
      <w:sz w:val="32"/>
      <w:szCs w:val="36"/>
    </w:rPr>
  </w:style>
  <w:style w:type="paragraph" w:styleId="Subtitle">
    <w:name w:val="Subtitle"/>
    <w:basedOn w:val="Title"/>
    <w:next w:val="BodyText"/>
    <w:qFormat/>
    <w:rsid w:val="008258E2"/>
    <w:pPr>
      <w:spacing w:line="360" w:lineRule="auto"/>
    </w:pPr>
    <w:rPr>
      <w:sz w:val="28"/>
      <w:szCs w:val="30"/>
    </w:rPr>
  </w:style>
  <w:style w:type="paragraph" w:customStyle="1" w:styleId="Author">
    <w:name w:val="Author"/>
    <w:next w:val="BodyText"/>
    <w:qFormat/>
    <w:rsid w:val="00A77F2D"/>
    <w:pPr>
      <w:keepNext/>
      <w:keepLines/>
      <w:spacing w:afterLines="200" w:line="480" w:lineRule="auto"/>
      <w:jc w:val="center"/>
    </w:pPr>
    <w:rPr>
      <w:rFonts w:ascii="Times New Roman" w:eastAsia="MS Mincho" w:hAnsi="Times New Roman"/>
      <w:sz w:val="28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51199"/>
    <w:pPr>
      <w:spacing w:after="0"/>
      <w:jc w:val="left"/>
    </w:pPr>
  </w:style>
  <w:style w:type="paragraph" w:styleId="BlockText">
    <w:name w:val="Block Text"/>
    <w:basedOn w:val="BodyText"/>
    <w:next w:val="BodyText"/>
    <w:uiPriority w:val="9"/>
    <w:unhideWhenUsed/>
    <w:qFormat/>
    <w:rsid w:val="0000244B"/>
    <w:pPr>
      <w:ind w:left="227" w:right="227" w:firstLineChars="0" w:firstLine="0"/>
      <w:jc w:val="left"/>
    </w:pPr>
  </w:style>
  <w:style w:type="paragraph" w:styleId="FootnoteText">
    <w:name w:val="footnote text"/>
    <w:basedOn w:val="Normal"/>
    <w:uiPriority w:val="9"/>
    <w:unhideWhenUsed/>
    <w:qFormat/>
    <w:rsid w:val="008C4632"/>
    <w:rPr>
      <w:rFonts w:ascii="Times New Roman" w:hAnsi="Times New Roman" w:cs="Times New Roman"/>
      <w:b/>
      <w:bCs/>
      <w:szCs w:val="21"/>
    </w:rPr>
  </w:style>
  <w:style w:type="table" w:customStyle="1" w:styleId="Table">
    <w:name w:val="Table"/>
    <w:unhideWhenUsed/>
    <w:qFormat/>
    <w:rsid w:val="0055622E"/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AA3DCF"/>
    <w:pPr>
      <w:keepNext/>
      <w:spacing w:beforeLines="100" w:before="100" w:after="0"/>
      <w:jc w:val="center"/>
    </w:pPr>
    <w:rPr>
      <w:rFonts w:eastAsia="MS Mincho"/>
      <w:b/>
      <w:i w:val="0"/>
    </w:rPr>
  </w:style>
  <w:style w:type="paragraph" w:customStyle="1" w:styleId="ImageCaption">
    <w:name w:val="Image Caption"/>
    <w:basedOn w:val="Caption"/>
    <w:rsid w:val="00AA26C3"/>
    <w:pPr>
      <w:jc w:val="center"/>
    </w:pPr>
    <w:rPr>
      <w:rFonts w:ascii="Times New Roman" w:hAnsi="Times New Roman"/>
      <w:b/>
      <w:i w:val="0"/>
    </w:rPr>
  </w:style>
  <w:style w:type="paragraph" w:customStyle="1" w:styleId="Figure">
    <w:name w:val="Figure"/>
    <w:basedOn w:val="Normal"/>
    <w:rsid w:val="00E03F77"/>
  </w:style>
  <w:style w:type="paragraph" w:customStyle="1" w:styleId="CaptionedFigure">
    <w:name w:val="Captioned Figure"/>
    <w:basedOn w:val="Figure"/>
    <w:rsid w:val="00E03F77"/>
    <w:pPr>
      <w:keepNext/>
      <w:spacing w:after="0"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BodyTextChar"/>
    <w:rsid w:val="00495F6C"/>
    <w:rPr>
      <w:rFonts w:asciiTheme="minorHAnsi" w:eastAsiaTheme="minorEastAsia" w:hAnsiTheme="minorHAnsi" w:cstheme="minorHAnsi"/>
      <w:sz w:val="21"/>
      <w:szCs w:val="21"/>
    </w:rPr>
  </w:style>
  <w:style w:type="paragraph" w:styleId="TOCHeading">
    <w:name w:val="TOC Heading"/>
    <w:basedOn w:val="Heading1"/>
    <w:next w:val="BodyText"/>
    <w:uiPriority w:val="39"/>
    <w:unhideWhenUsed/>
    <w:qFormat/>
    <w:rsid w:val="00DF324D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FF0000"/>
    </w:rPr>
  </w:style>
  <w:style w:type="character" w:styleId="FollowedHyperlink">
    <w:name w:val="FollowedHyperlink"/>
    <w:basedOn w:val="DefaultParagraphFont"/>
    <w:semiHidden/>
    <w:unhideWhenUsed/>
    <w:rsid w:val="0040625F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F4517A"/>
    <w:rPr>
      <w:sz w:val="21"/>
    </w:rPr>
  </w:style>
  <w:style w:type="paragraph" w:styleId="ListBullet">
    <w:name w:val="List Bullet"/>
    <w:basedOn w:val="Normal"/>
    <w:unhideWhenUsed/>
    <w:rsid w:val="00443B24"/>
    <w:pPr>
      <w:numPr>
        <w:numId w:val="11"/>
      </w:numPr>
      <w:contextualSpacing/>
    </w:pPr>
  </w:style>
  <w:style w:type="table" w:styleId="TableGrid">
    <w:name w:val="Table Grid"/>
    <w:basedOn w:val="TableNormal"/>
    <w:rsid w:val="007A54F3"/>
    <w:pPr>
      <w:spacing w:after="0"/>
    </w:pPr>
    <w:rPr>
      <w:rFonts w:ascii="Century" w:eastAsia="MS Mincho" w:hAnsi="Century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rsid w:val="007A54F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現在のリスト1"/>
    <w:uiPriority w:val="99"/>
    <w:rsid w:val="00E36AC8"/>
    <w:pPr>
      <w:numPr>
        <w:numId w:val="17"/>
      </w:numPr>
    </w:pPr>
  </w:style>
  <w:style w:type="numbering" w:customStyle="1" w:styleId="2">
    <w:name w:val="現在のリスト2"/>
    <w:uiPriority w:val="99"/>
    <w:rsid w:val="007A76C2"/>
    <w:pPr>
      <w:numPr>
        <w:numId w:val="19"/>
      </w:numPr>
    </w:pPr>
  </w:style>
  <w:style w:type="numbering" w:customStyle="1" w:styleId="3">
    <w:name w:val="現在のリスト3"/>
    <w:uiPriority w:val="99"/>
    <w:rsid w:val="007A76C2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4D5DA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4D5DAD"/>
    <w:rPr>
      <w:rFonts w:cs="Times New Roman (本文のフォント - コンプレ"/>
      <w:kern w:val="2"/>
      <w:sz w:val="21"/>
    </w:rPr>
  </w:style>
  <w:style w:type="paragraph" w:styleId="Footer">
    <w:name w:val="footer"/>
    <w:basedOn w:val="Normal"/>
    <w:link w:val="FooterChar"/>
    <w:unhideWhenUsed/>
    <w:rsid w:val="004D5DA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4D5DAD"/>
    <w:rPr>
      <w:rFonts w:cs="Times New Roman (本文のフォント - コンプレ"/>
      <w:kern w:val="2"/>
      <w:sz w:val="21"/>
    </w:rPr>
  </w:style>
  <w:style w:type="character" w:styleId="PageNumber">
    <w:name w:val="page number"/>
    <w:basedOn w:val="DefaultParagraphFont"/>
    <w:semiHidden/>
    <w:unhideWhenUsed/>
    <w:rsid w:val="004D5DAD"/>
  </w:style>
  <w:style w:type="paragraph" w:customStyle="1" w:styleId="Title1">
    <w:name w:val="Title1"/>
    <w:basedOn w:val="Title"/>
    <w:qFormat/>
    <w:rsid w:val="007555C3"/>
  </w:style>
  <w:style w:type="paragraph" w:customStyle="1" w:styleId="Subtitle1">
    <w:name w:val="Subtitle1"/>
    <w:basedOn w:val="Subtitle"/>
    <w:qFormat/>
    <w:rsid w:val="008B2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 1">
      <a:majorFont>
        <a:latin typeface="Times New Roman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C:\Users\admin\Desktop\reference.dotx</Template>
  <TotalTime>22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admin</dc:creator>
  <cp:keywords/>
  <cp:lastModifiedBy>SherpaNima</cp:lastModifiedBy>
  <cp:revision>23</cp:revision>
  <dcterms:created xsi:type="dcterms:W3CDTF">2022-11-28T09:25:00Z</dcterms:created>
  <dcterms:modified xsi:type="dcterms:W3CDTF">2025-09-09T08:31:00Z</dcterms:modified>
</cp:coreProperties>
</file>